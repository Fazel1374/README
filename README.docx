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6279" w:rsidRPr="00046279" w:rsidRDefault="00046279" w:rsidP="000462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627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README: What It Is and Why It Matters in Software Projects</w:t>
      </w:r>
    </w:p>
    <w:p w:rsidR="00046279" w:rsidRPr="00046279" w:rsidRDefault="00046279" w:rsidP="0004627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046279">
        <w:rPr>
          <w:rFonts w:ascii="Times New Roman" w:eastAsia="Times New Roman" w:hAnsi="Times New Roman" w:cs="Times New Roman"/>
          <w:b/>
          <w:bCs/>
          <w:sz w:val="24"/>
          <w:szCs w:val="24"/>
        </w:rPr>
        <w:t>README</w:t>
      </w: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 is a documentation file that explains what a project is, how it works, and how to use it. It is usually the first file people read when they visit a software repository (like on GitHub).</w:t>
      </w:r>
    </w:p>
    <w:p w:rsidR="00046279" w:rsidRPr="00046279" w:rsidRDefault="00046279" w:rsidP="0004627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>In simple terms:</w:t>
      </w:r>
    </w:p>
    <w:p w:rsidR="00046279" w:rsidRPr="00046279" w:rsidRDefault="00046279" w:rsidP="00046279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>A README is the instruction manual + introduction for a project.</w:t>
      </w:r>
    </w:p>
    <w:p w:rsidR="00046279" w:rsidRPr="00046279" w:rsidRDefault="00046279" w:rsidP="0004627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46279" w:rsidRPr="00046279" w:rsidRDefault="00046279" w:rsidP="00046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6279">
        <w:rPr>
          <w:rFonts w:ascii="Times New Roman" w:eastAsia="Times New Roman" w:hAnsi="Times New Roman" w:cs="Times New Roman"/>
          <w:b/>
          <w:bCs/>
          <w:sz w:val="36"/>
          <w:szCs w:val="36"/>
        </w:rPr>
        <w:t>Where You See README Files</w:t>
      </w:r>
    </w:p>
    <w:p w:rsidR="00046279" w:rsidRPr="00046279" w:rsidRDefault="00046279" w:rsidP="0004627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>README files are commonly found in:</w:t>
      </w:r>
    </w:p>
    <w:p w:rsidR="00046279" w:rsidRPr="00046279" w:rsidRDefault="00046279" w:rsidP="000462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GitHub repositories </w:t>
      </w:r>
    </w:p>
    <w:p w:rsidR="00046279" w:rsidRPr="00046279" w:rsidRDefault="00046279" w:rsidP="000462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Open-source projects </w:t>
      </w:r>
    </w:p>
    <w:p w:rsidR="00046279" w:rsidRPr="00046279" w:rsidRDefault="00046279" w:rsidP="000462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Software libraries and SDKs </w:t>
      </w:r>
    </w:p>
    <w:p w:rsidR="00046279" w:rsidRPr="00046279" w:rsidRDefault="00046279" w:rsidP="000462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Crypto and blockchain projects </w:t>
      </w:r>
    </w:p>
    <w:p w:rsidR="00046279" w:rsidRPr="00046279" w:rsidRDefault="00046279" w:rsidP="0004627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Developer tools and APIs </w:t>
      </w:r>
    </w:p>
    <w:p w:rsidR="00046279" w:rsidRPr="00046279" w:rsidRDefault="00046279" w:rsidP="0004627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>They are usually named:</w:t>
      </w:r>
    </w:p>
    <w:p w:rsidR="00046279" w:rsidRPr="00046279" w:rsidRDefault="00046279" w:rsidP="0004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279">
        <w:rPr>
          <w:rFonts w:ascii="Courier New" w:eastAsia="Times New Roman" w:hAnsi="Courier New" w:cs="Courier New"/>
          <w:sz w:val="20"/>
          <w:szCs w:val="20"/>
        </w:rPr>
        <w:t>README.md</w:t>
      </w:r>
    </w:p>
    <w:p w:rsidR="00046279" w:rsidRPr="00046279" w:rsidRDefault="00046279" w:rsidP="0004627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46279">
        <w:rPr>
          <w:rFonts w:ascii="Courier New" w:eastAsia="Times New Roman" w:hAnsi="Courier New" w:cs="Courier New"/>
          <w:sz w:val="20"/>
          <w:szCs w:val="20"/>
        </w:rPr>
        <w:t>.md</w:t>
      </w: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 extension means it is written in </w:t>
      </w:r>
      <w:r w:rsidRPr="00046279">
        <w:rPr>
          <w:rFonts w:ascii="Times New Roman" w:eastAsia="Times New Roman" w:hAnsi="Times New Roman" w:cs="Times New Roman"/>
          <w:b/>
          <w:bCs/>
          <w:sz w:val="24"/>
          <w:szCs w:val="24"/>
        </w:rPr>
        <w:t>Markdown</w:t>
      </w:r>
      <w:r w:rsidRPr="0004627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6279" w:rsidRPr="00046279" w:rsidRDefault="00046279" w:rsidP="0004627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46279" w:rsidRPr="00046279" w:rsidRDefault="00046279" w:rsidP="00046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6279">
        <w:rPr>
          <w:rFonts w:ascii="Times New Roman" w:eastAsia="Times New Roman" w:hAnsi="Times New Roman" w:cs="Times New Roman"/>
          <w:b/>
          <w:bCs/>
          <w:sz w:val="36"/>
          <w:szCs w:val="36"/>
        </w:rPr>
        <w:t>Why README Exists</w:t>
      </w:r>
    </w:p>
    <w:p w:rsidR="00046279" w:rsidRPr="00046279" w:rsidRDefault="00046279" w:rsidP="0004627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>A project can be complex, so README helps answer:</w:t>
      </w:r>
    </w:p>
    <w:p w:rsidR="00046279" w:rsidRPr="00046279" w:rsidRDefault="00046279" w:rsidP="000462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What is this project? </w:t>
      </w:r>
    </w:p>
    <w:p w:rsidR="00046279" w:rsidRPr="00046279" w:rsidRDefault="00046279" w:rsidP="000462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Why does it exist? </w:t>
      </w:r>
    </w:p>
    <w:p w:rsidR="00046279" w:rsidRPr="00046279" w:rsidRDefault="00046279" w:rsidP="000462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How do I install it? </w:t>
      </w:r>
    </w:p>
    <w:p w:rsidR="00046279" w:rsidRPr="00046279" w:rsidRDefault="00046279" w:rsidP="000462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How do I use it? </w:t>
      </w:r>
    </w:p>
    <w:p w:rsidR="00046279" w:rsidRPr="00046279" w:rsidRDefault="00046279" w:rsidP="0004627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How can I contribute? </w:t>
      </w:r>
    </w:p>
    <w:p w:rsidR="00046279" w:rsidRPr="00046279" w:rsidRDefault="00046279" w:rsidP="0004627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>Without a README, a project is basically undocumented and hard to understand.</w:t>
      </w:r>
    </w:p>
    <w:p w:rsidR="00046279" w:rsidRPr="00046279" w:rsidRDefault="00046279" w:rsidP="0004627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46279" w:rsidRPr="00046279" w:rsidRDefault="00046279" w:rsidP="00046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627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Typical Structure of a README</w:t>
      </w:r>
    </w:p>
    <w:p w:rsidR="00046279" w:rsidRPr="00046279" w:rsidRDefault="00046279" w:rsidP="0004627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>Most good READMEs include:</w:t>
      </w:r>
    </w:p>
    <w:p w:rsidR="00046279" w:rsidRPr="00046279" w:rsidRDefault="00046279" w:rsidP="000462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6279">
        <w:rPr>
          <w:rFonts w:ascii="Times New Roman" w:eastAsia="Times New Roman" w:hAnsi="Times New Roman" w:cs="Times New Roman"/>
          <w:b/>
          <w:bCs/>
          <w:sz w:val="27"/>
          <w:szCs w:val="27"/>
        </w:rPr>
        <w:t>1. Project Title</w:t>
      </w:r>
    </w:p>
    <w:p w:rsidR="00046279" w:rsidRPr="00046279" w:rsidRDefault="00046279" w:rsidP="0004627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>A clear name of the project.</w:t>
      </w:r>
    </w:p>
    <w:p w:rsidR="00046279" w:rsidRPr="00046279" w:rsidRDefault="00046279" w:rsidP="0004627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46279" w:rsidRPr="00046279" w:rsidRDefault="00046279" w:rsidP="000462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6279">
        <w:rPr>
          <w:rFonts w:ascii="Times New Roman" w:eastAsia="Times New Roman" w:hAnsi="Times New Roman" w:cs="Times New Roman"/>
          <w:b/>
          <w:bCs/>
          <w:sz w:val="27"/>
          <w:szCs w:val="27"/>
        </w:rPr>
        <w:t>2. Description</w:t>
      </w:r>
    </w:p>
    <w:p w:rsidR="00046279" w:rsidRPr="00046279" w:rsidRDefault="00046279" w:rsidP="0004627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>A short explanation of:</w:t>
      </w:r>
    </w:p>
    <w:p w:rsidR="00046279" w:rsidRPr="00046279" w:rsidRDefault="00046279" w:rsidP="000462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What the project does </w:t>
      </w:r>
    </w:p>
    <w:p w:rsidR="00046279" w:rsidRPr="00046279" w:rsidRDefault="00046279" w:rsidP="0004627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Why it exists </w:t>
      </w:r>
    </w:p>
    <w:p w:rsidR="00046279" w:rsidRPr="00046279" w:rsidRDefault="00046279" w:rsidP="0004627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46279" w:rsidRPr="00046279" w:rsidRDefault="00046279" w:rsidP="000462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6279">
        <w:rPr>
          <w:rFonts w:ascii="Times New Roman" w:eastAsia="Times New Roman" w:hAnsi="Times New Roman" w:cs="Times New Roman"/>
          <w:b/>
          <w:bCs/>
          <w:sz w:val="27"/>
          <w:szCs w:val="27"/>
        </w:rPr>
        <w:t>3. Installation</w:t>
      </w:r>
    </w:p>
    <w:p w:rsidR="00046279" w:rsidRPr="00046279" w:rsidRDefault="00046279" w:rsidP="0004627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>Steps like:</w:t>
      </w:r>
    </w:p>
    <w:p w:rsidR="00046279" w:rsidRPr="00046279" w:rsidRDefault="00046279" w:rsidP="0004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279">
        <w:rPr>
          <w:rFonts w:ascii="Courier New" w:eastAsia="Times New Roman" w:hAnsi="Courier New" w:cs="Courier New"/>
          <w:sz w:val="20"/>
          <w:szCs w:val="20"/>
        </w:rPr>
        <w:t>npm install</w:t>
      </w:r>
    </w:p>
    <w:p w:rsidR="00046279" w:rsidRPr="00046279" w:rsidRDefault="00046279" w:rsidP="0004627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>or setup instructions for the environment.</w:t>
      </w:r>
    </w:p>
    <w:p w:rsidR="00046279" w:rsidRPr="00046279" w:rsidRDefault="00046279" w:rsidP="0004627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46279" w:rsidRPr="00046279" w:rsidRDefault="00046279" w:rsidP="000462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6279">
        <w:rPr>
          <w:rFonts w:ascii="Times New Roman" w:eastAsia="Times New Roman" w:hAnsi="Times New Roman" w:cs="Times New Roman"/>
          <w:b/>
          <w:bCs/>
          <w:sz w:val="27"/>
          <w:szCs w:val="27"/>
        </w:rPr>
        <w:t>4. Usage</w:t>
      </w:r>
    </w:p>
    <w:p w:rsidR="00046279" w:rsidRPr="00046279" w:rsidRDefault="00046279" w:rsidP="0004627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>How to actually run or use the project.</w:t>
      </w:r>
    </w:p>
    <w:p w:rsidR="00046279" w:rsidRPr="00046279" w:rsidRDefault="00046279" w:rsidP="0004627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46279" w:rsidRPr="00046279" w:rsidRDefault="00046279" w:rsidP="000462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46279">
        <w:rPr>
          <w:rFonts w:ascii="Courier New" w:eastAsia="Times New Roman" w:hAnsi="Courier New" w:cs="Courier New"/>
          <w:sz w:val="20"/>
          <w:szCs w:val="20"/>
        </w:rPr>
        <w:t>npm start</w:t>
      </w:r>
    </w:p>
    <w:p w:rsidR="00046279" w:rsidRPr="00046279" w:rsidRDefault="00046279" w:rsidP="0004627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46279" w:rsidRPr="00046279" w:rsidRDefault="00046279" w:rsidP="000462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6279">
        <w:rPr>
          <w:rFonts w:ascii="Times New Roman" w:eastAsia="Times New Roman" w:hAnsi="Times New Roman" w:cs="Times New Roman"/>
          <w:b/>
          <w:bCs/>
          <w:sz w:val="27"/>
          <w:szCs w:val="27"/>
        </w:rPr>
        <w:t>5. Features</w:t>
      </w:r>
    </w:p>
    <w:p w:rsidR="00046279" w:rsidRPr="00046279" w:rsidRDefault="00046279" w:rsidP="0004627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>A list of what the project can do:</w:t>
      </w:r>
    </w:p>
    <w:p w:rsidR="00046279" w:rsidRPr="00046279" w:rsidRDefault="00046279" w:rsidP="000462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Feature A </w:t>
      </w:r>
    </w:p>
    <w:p w:rsidR="00046279" w:rsidRPr="00046279" w:rsidRDefault="00046279" w:rsidP="000462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Feature B </w:t>
      </w:r>
    </w:p>
    <w:p w:rsidR="00046279" w:rsidRPr="00046279" w:rsidRDefault="00046279" w:rsidP="0004627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Feature C </w:t>
      </w:r>
    </w:p>
    <w:p w:rsidR="00046279" w:rsidRPr="00046279" w:rsidRDefault="00046279" w:rsidP="0004627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46279" w:rsidRPr="00046279" w:rsidRDefault="00046279" w:rsidP="000462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627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6. Configuration</w:t>
      </w:r>
    </w:p>
    <w:p w:rsidR="00046279" w:rsidRPr="00046279" w:rsidRDefault="00046279" w:rsidP="0004627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>How to set environment variables or settings.</w:t>
      </w:r>
    </w:p>
    <w:p w:rsidR="00046279" w:rsidRPr="00046279" w:rsidRDefault="00046279" w:rsidP="0004627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46279" w:rsidRPr="00046279" w:rsidRDefault="00046279" w:rsidP="000462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6279">
        <w:rPr>
          <w:rFonts w:ascii="Times New Roman" w:eastAsia="Times New Roman" w:hAnsi="Times New Roman" w:cs="Times New Roman"/>
          <w:b/>
          <w:bCs/>
          <w:sz w:val="27"/>
          <w:szCs w:val="27"/>
        </w:rPr>
        <w:t>7. Contributing</w:t>
      </w:r>
    </w:p>
    <w:p w:rsidR="00046279" w:rsidRPr="00046279" w:rsidRDefault="00046279" w:rsidP="0004627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>Guidelines for developers who want to help improve the project.</w:t>
      </w:r>
    </w:p>
    <w:p w:rsidR="00046279" w:rsidRPr="00046279" w:rsidRDefault="00046279" w:rsidP="0004627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46279" w:rsidRPr="00046279" w:rsidRDefault="00046279" w:rsidP="000462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6279">
        <w:rPr>
          <w:rFonts w:ascii="Times New Roman" w:eastAsia="Times New Roman" w:hAnsi="Times New Roman" w:cs="Times New Roman"/>
          <w:b/>
          <w:bCs/>
          <w:sz w:val="27"/>
          <w:szCs w:val="27"/>
        </w:rPr>
        <w:t>8. License</w:t>
      </w:r>
    </w:p>
    <w:p w:rsidR="00046279" w:rsidRPr="00046279" w:rsidRDefault="00046279" w:rsidP="0004627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>Explains legal usage (MIT, Apache, GPL, etc.).</w:t>
      </w:r>
    </w:p>
    <w:p w:rsidR="00046279" w:rsidRPr="00046279" w:rsidRDefault="00046279" w:rsidP="0004627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46279" w:rsidRPr="00046279" w:rsidRDefault="00046279" w:rsidP="00046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6279">
        <w:rPr>
          <w:rFonts w:ascii="Times New Roman" w:eastAsia="Times New Roman" w:hAnsi="Times New Roman" w:cs="Times New Roman"/>
          <w:b/>
          <w:bCs/>
          <w:sz w:val="36"/>
          <w:szCs w:val="36"/>
        </w:rPr>
        <w:t>Why README Is Important</w:t>
      </w:r>
    </w:p>
    <w:p w:rsidR="00046279" w:rsidRPr="00046279" w:rsidRDefault="00046279" w:rsidP="0004627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>A good README:</w:t>
      </w:r>
    </w:p>
    <w:p w:rsidR="00046279" w:rsidRPr="00046279" w:rsidRDefault="00046279" w:rsidP="000462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Saves time for developers </w:t>
      </w:r>
    </w:p>
    <w:p w:rsidR="00046279" w:rsidRPr="00046279" w:rsidRDefault="00046279" w:rsidP="000462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Improves project adoption </w:t>
      </w:r>
    </w:p>
    <w:p w:rsidR="00046279" w:rsidRPr="00046279" w:rsidRDefault="00046279" w:rsidP="000462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Makes collaboration easier </w:t>
      </w:r>
    </w:p>
    <w:p w:rsidR="00046279" w:rsidRPr="00046279" w:rsidRDefault="00046279" w:rsidP="000462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Reduces confusion </w:t>
      </w:r>
    </w:p>
    <w:p w:rsidR="00046279" w:rsidRPr="00046279" w:rsidRDefault="00046279" w:rsidP="0004627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Acts as project documentation </w:t>
      </w:r>
    </w:p>
    <w:p w:rsidR="00046279" w:rsidRPr="00046279" w:rsidRDefault="00046279" w:rsidP="0004627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In open-source, README is often the </w:t>
      </w:r>
      <w:r w:rsidRPr="00046279">
        <w:rPr>
          <w:rFonts w:ascii="Times New Roman" w:eastAsia="Times New Roman" w:hAnsi="Times New Roman" w:cs="Times New Roman"/>
          <w:b/>
          <w:bCs/>
          <w:sz w:val="24"/>
          <w:szCs w:val="24"/>
        </w:rPr>
        <w:t>first impression</w:t>
      </w: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 of the project.</w:t>
      </w:r>
    </w:p>
    <w:p w:rsidR="00046279" w:rsidRPr="00046279" w:rsidRDefault="00046279" w:rsidP="0004627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46279" w:rsidRPr="00046279" w:rsidRDefault="00046279" w:rsidP="00046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6279">
        <w:rPr>
          <w:rFonts w:ascii="Times New Roman" w:eastAsia="Times New Roman" w:hAnsi="Times New Roman" w:cs="Times New Roman"/>
          <w:b/>
          <w:bCs/>
          <w:sz w:val="36"/>
          <w:szCs w:val="36"/>
        </w:rPr>
        <w:t>README in Crypto Projects</w:t>
      </w:r>
    </w:p>
    <w:p w:rsidR="00046279" w:rsidRPr="00046279" w:rsidRDefault="00046279" w:rsidP="0004627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>In blockchain and crypto projects, READMEs often include:</w:t>
      </w:r>
    </w:p>
    <w:p w:rsidR="00046279" w:rsidRPr="00046279" w:rsidRDefault="00046279" w:rsidP="000462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Smart contract deployment instructions </w:t>
      </w:r>
    </w:p>
    <w:p w:rsidR="00046279" w:rsidRPr="00046279" w:rsidRDefault="00046279" w:rsidP="000462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Network configuration (Ethereum, L2s, etc.) </w:t>
      </w:r>
    </w:p>
    <w:p w:rsidR="00046279" w:rsidRPr="00046279" w:rsidRDefault="00046279" w:rsidP="000462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Token details </w:t>
      </w:r>
    </w:p>
    <w:p w:rsidR="00046279" w:rsidRPr="00046279" w:rsidRDefault="00046279" w:rsidP="000462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Architecture diagrams </w:t>
      </w:r>
    </w:p>
    <w:p w:rsidR="00046279" w:rsidRPr="00046279" w:rsidRDefault="00046279" w:rsidP="0004627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Node setup instructions </w:t>
      </w:r>
    </w:p>
    <w:p w:rsidR="00046279" w:rsidRPr="00046279" w:rsidRDefault="00046279" w:rsidP="0004627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>Because these systems are complex, README is critical for adoption.</w:t>
      </w:r>
    </w:p>
    <w:p w:rsidR="00046279" w:rsidRPr="00046279" w:rsidRDefault="00046279" w:rsidP="0004627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46279" w:rsidRPr="00046279" w:rsidRDefault="00046279" w:rsidP="00046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627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Simple Mental Model</w:t>
      </w:r>
    </w:p>
    <w:p w:rsidR="00046279" w:rsidRPr="00046279" w:rsidRDefault="00046279" w:rsidP="000462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Code = engine </w:t>
      </w:r>
    </w:p>
    <w:p w:rsidR="00046279" w:rsidRPr="00046279" w:rsidRDefault="00046279" w:rsidP="0004627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 xml:space="preserve">README = user manual </w:t>
      </w:r>
    </w:p>
    <w:p w:rsidR="00046279" w:rsidRPr="00046279" w:rsidRDefault="00046279" w:rsidP="0004627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>Or even simpler:</w:t>
      </w:r>
    </w:p>
    <w:p w:rsidR="00046279" w:rsidRPr="00046279" w:rsidRDefault="00046279" w:rsidP="00046279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>If the project is a product, the README is the guide that tells you how to use it.</w:t>
      </w:r>
    </w:p>
    <w:p w:rsidR="00046279" w:rsidRPr="00046279" w:rsidRDefault="00046279" w:rsidP="00046279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46279" w:rsidRPr="00046279" w:rsidRDefault="00046279" w:rsidP="000462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6279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046279" w:rsidRPr="00046279" w:rsidRDefault="00046279" w:rsidP="00046279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046279">
        <w:rPr>
          <w:rFonts w:ascii="Times New Roman" w:eastAsia="Times New Roman" w:hAnsi="Times New Roman" w:cs="Times New Roman"/>
          <w:sz w:val="24"/>
          <w:szCs w:val="24"/>
        </w:rPr>
        <w:t>A README is the core documentation file that explains a project in a clear and structured way. It helps developers and users understand, install, and interact with software—especially in open-source and Web3 ecosystems.</w:t>
      </w:r>
    </w:p>
    <w:p w:rsidR="006D3A72" w:rsidRPr="00046279" w:rsidRDefault="006D3A72" w:rsidP="00046279">
      <w:bookmarkStart w:id="0" w:name="_GoBack"/>
      <w:bookmarkEnd w:id="0"/>
    </w:p>
    <w:sectPr w:rsidR="006D3A72" w:rsidRPr="00046279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74FB" w:rsidRDefault="00D274FB">
      <w:pPr>
        <w:spacing w:line="240" w:lineRule="auto"/>
      </w:pPr>
      <w:r>
        <w:separator/>
      </w:r>
    </w:p>
  </w:endnote>
  <w:endnote w:type="continuationSeparator" w:id="0">
    <w:p w:rsidR="00D274FB" w:rsidRDefault="00D274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74FB" w:rsidRDefault="00D274FB">
      <w:pPr>
        <w:spacing w:line="240" w:lineRule="auto"/>
      </w:pPr>
      <w:r>
        <w:separator/>
      </w:r>
    </w:p>
  </w:footnote>
  <w:footnote w:type="continuationSeparator" w:id="0">
    <w:p w:rsidR="00D274FB" w:rsidRDefault="00D274F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682A12"/>
    <w:multiLevelType w:val="multilevel"/>
    <w:tmpl w:val="3BF21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36A34"/>
    <w:multiLevelType w:val="multilevel"/>
    <w:tmpl w:val="18CE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8047D5"/>
    <w:multiLevelType w:val="multilevel"/>
    <w:tmpl w:val="F222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97797"/>
    <w:multiLevelType w:val="multilevel"/>
    <w:tmpl w:val="817CD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4154CA"/>
    <w:multiLevelType w:val="multilevel"/>
    <w:tmpl w:val="3E6C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DA133B"/>
    <w:multiLevelType w:val="multilevel"/>
    <w:tmpl w:val="CE82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A3019F"/>
    <w:multiLevelType w:val="multilevel"/>
    <w:tmpl w:val="BFA2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>
    <w:abstractNumId w:val="17"/>
  </w:num>
  <w:num w:numId="2">
    <w:abstractNumId w:val="17"/>
    <w:lvlOverride w:ilvl="0">
      <w:startOverride w:val="1"/>
    </w:lvlOverride>
  </w:num>
  <w:num w:numId="3">
    <w:abstractNumId w:val="17"/>
  </w:num>
  <w:num w:numId="4">
    <w:abstractNumId w:val="17"/>
    <w:lvlOverride w:ilvl="0">
      <w:startOverride w:val="1"/>
    </w:lvlOverride>
  </w:num>
  <w:num w:numId="5">
    <w:abstractNumId w:val="8"/>
  </w:num>
  <w:num w:numId="6">
    <w:abstractNumId w:val="17"/>
    <w:lvlOverride w:ilvl="0">
      <w:startOverride w:val="1"/>
    </w:lvlOverride>
  </w:num>
  <w:num w:numId="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3"/>
  </w:num>
  <w:num w:numId="20">
    <w:abstractNumId w:val="10"/>
  </w:num>
  <w:num w:numId="21">
    <w:abstractNumId w:val="15"/>
  </w:num>
  <w:num w:numId="22">
    <w:abstractNumId w:val="16"/>
  </w:num>
  <w:num w:numId="23">
    <w:abstractNumId w:val="14"/>
  </w:num>
  <w:num w:numId="24">
    <w:abstractNumId w:val="12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279"/>
    <w:rsid w:val="00007202"/>
    <w:rsid w:val="000150E9"/>
    <w:rsid w:val="00030E3C"/>
    <w:rsid w:val="00046279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F7760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D1798D"/>
    <w:rsid w:val="00D274FB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BD9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73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83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58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8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738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23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43525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123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562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386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676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642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44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569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1957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484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679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6950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5344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3757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742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953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39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998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69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09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37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0866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102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578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6975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6108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94052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63384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054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49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25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90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332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055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174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6199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2202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358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948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4130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2087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30432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568841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4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2026-06-21T15:34:00Z</dcterms:created>
  <dcterms:modified xsi:type="dcterms:W3CDTF">2026-06-21T15:34:00Z</dcterms:modified>
</cp:coreProperties>
</file>